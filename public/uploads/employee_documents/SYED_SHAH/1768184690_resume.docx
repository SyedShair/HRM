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217" w:rsidRPr="00603217" w:rsidRDefault="00603217" w:rsidP="00603217">
      <w:pPr>
        <w:pStyle w:val="Heading2"/>
        <w:rPr>
          <w:b/>
          <w:sz w:val="28"/>
          <w:szCs w:val="28"/>
        </w:rPr>
      </w:pPr>
      <w:bookmarkStart w:id="0" w:name="professional-summary"/>
      <w:r w:rsidRPr="00603217">
        <w:rPr>
          <w:b/>
          <w:sz w:val="28"/>
          <w:szCs w:val="28"/>
        </w:rPr>
        <w:t>Professional Summary</w:t>
      </w:r>
    </w:p>
    <w:p w:rsidR="00603217" w:rsidRDefault="00603217" w:rsidP="00603217">
      <w:pPr>
        <w:pStyle w:val="FirstParagraph"/>
      </w:pPr>
      <w:r>
        <w:t xml:space="preserve">Dedicated Grill Chef with hands-on experience in grilling (chicken, burgers, </w:t>
      </w:r>
      <w:r>
        <w:t>and halloumi</w:t>
      </w:r>
      <w:r>
        <w:t xml:space="preserve">), salad preparation, sauce development, and fast-paced kitchen operations. Skilled in loaded fries, nachos, garlic vegetables, and food inventory management. Motivated to contribute strong grilling, preparation, and teamwork skills to </w:t>
      </w:r>
      <w:proofErr w:type="spellStart"/>
      <w:r>
        <w:rPr>
          <w:b/>
          <w:bCs/>
        </w:rPr>
        <w:t>Jpingos</w:t>
      </w:r>
      <w:proofErr w:type="spellEnd"/>
      <w:r>
        <w:rPr>
          <w:b/>
          <w:bCs/>
        </w:rPr>
        <w:t xml:space="preserve"> Flame Grille</w:t>
      </w:r>
      <w:r>
        <w:t>.</w:t>
      </w:r>
    </w:p>
    <w:p w:rsidR="00603217" w:rsidRDefault="00603217" w:rsidP="00603217">
      <w:r>
        <w:pict>
          <v:rect id="_x0000_i1025" style="width:0;height:1.5pt" o:hralign="center" o:hrstd="t" o:hr="t"/>
        </w:pict>
      </w:r>
    </w:p>
    <w:p w:rsidR="00603217" w:rsidRPr="00603217" w:rsidRDefault="00603217" w:rsidP="00603217">
      <w:pPr>
        <w:pStyle w:val="Heading2"/>
        <w:rPr>
          <w:b/>
          <w:sz w:val="28"/>
          <w:szCs w:val="28"/>
        </w:rPr>
      </w:pPr>
      <w:bookmarkStart w:id="1" w:name="work-experience"/>
      <w:bookmarkEnd w:id="0"/>
      <w:r w:rsidRPr="00603217">
        <w:rPr>
          <w:b/>
          <w:sz w:val="28"/>
          <w:szCs w:val="28"/>
        </w:rPr>
        <w:t>Work Experience</w:t>
      </w:r>
    </w:p>
    <w:p w:rsidR="00603217" w:rsidRPr="00603217" w:rsidRDefault="00603217" w:rsidP="00603217">
      <w:pPr>
        <w:pStyle w:val="Heading3"/>
        <w:rPr>
          <w:sz w:val="24"/>
          <w:szCs w:val="24"/>
        </w:rPr>
      </w:pPr>
      <w:bookmarkStart w:id="2" w:name="trainee-dixy-chicken-birmingham-uk"/>
      <w:r w:rsidRPr="00603217">
        <w:rPr>
          <w:sz w:val="24"/>
          <w:szCs w:val="24"/>
        </w:rPr>
        <w:t>Trainee — Dixy Chicken, Birmingham, UK</w:t>
      </w:r>
    </w:p>
    <w:p w:rsidR="00603217" w:rsidRDefault="00603217" w:rsidP="00603217">
      <w:pPr>
        <w:pStyle w:val="FirstParagraph"/>
      </w:pPr>
      <w:r>
        <w:rPr>
          <w:b/>
          <w:bCs/>
        </w:rPr>
        <w:t>Feb 2023 – May 2023</w:t>
      </w:r>
      <w:r>
        <w:t xml:space="preserve"> - Assisted with food preparation, grilling support, and customer order fulfilment. - Maintained station setup, hygiene, and quality standards in a fast-paced environment. - Supported stock rotation and basic inventory management.</w:t>
      </w:r>
    </w:p>
    <w:p w:rsidR="00603217" w:rsidRPr="00603217" w:rsidRDefault="00603217" w:rsidP="00603217">
      <w:pPr>
        <w:pStyle w:val="Heading3"/>
        <w:rPr>
          <w:sz w:val="24"/>
          <w:szCs w:val="24"/>
        </w:rPr>
      </w:pPr>
      <w:bookmarkStart w:id="3" w:name="grill-chef-pizza-cottage-lahore-pakistan"/>
      <w:bookmarkEnd w:id="2"/>
      <w:r w:rsidRPr="00603217">
        <w:rPr>
          <w:sz w:val="24"/>
          <w:szCs w:val="24"/>
        </w:rPr>
        <w:t>Grill Chef — Pizza Cottage, Lahore, Pakistan</w:t>
      </w:r>
    </w:p>
    <w:p w:rsidR="00603217" w:rsidRDefault="00603217" w:rsidP="00603217">
      <w:pPr>
        <w:pStyle w:val="FirstParagraph"/>
      </w:pPr>
      <w:r>
        <w:rPr>
          <w:b/>
          <w:bCs/>
        </w:rPr>
        <w:t>2016 – 2017</w:t>
      </w:r>
      <w:r>
        <w:t xml:space="preserve"> - Prepared grilled chicken, burgers, halloumi, and assisted with pizza preparation. - Followed strict food hygiene and safety standards to ensure consistent quality. - Assisted with stock handling and supply management.</w:t>
      </w:r>
    </w:p>
    <w:p w:rsidR="00603217" w:rsidRDefault="00603217" w:rsidP="00603217">
      <w:r>
        <w:pict>
          <v:rect id="_x0000_i1026" style="width:0;height:1.5pt" o:hralign="center" o:hrstd="t" o:hr="t"/>
        </w:pict>
      </w:r>
    </w:p>
    <w:p w:rsidR="00603217" w:rsidRDefault="00603217" w:rsidP="00603217">
      <w:pPr>
        <w:pStyle w:val="Heading2"/>
      </w:pPr>
      <w:bookmarkStart w:id="4" w:name="education"/>
      <w:bookmarkEnd w:id="1"/>
      <w:bookmarkEnd w:id="3"/>
      <w:r>
        <w:t>Education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>MS Software Engineering</w:t>
      </w:r>
      <w:r>
        <w:t xml:space="preserve"> — Staffordshire University, UK (2023)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>BS Information Technology</w:t>
      </w:r>
      <w:r>
        <w:t xml:space="preserve"> — Pakistan (2020)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>Intermediate (</w:t>
      </w:r>
      <w:proofErr w:type="spellStart"/>
      <w:r>
        <w:rPr>
          <w:b/>
          <w:bCs/>
        </w:rPr>
        <w:t>FSc</w:t>
      </w:r>
      <w:proofErr w:type="spellEnd"/>
      <w:r>
        <w:rPr>
          <w:b/>
          <w:bCs/>
        </w:rPr>
        <w:t xml:space="preserve"> Computer Science)</w:t>
      </w:r>
      <w:r>
        <w:t xml:space="preserve"> — Pakistan (2016)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>Matric (Computer Science)</w:t>
      </w:r>
      <w:r>
        <w:t xml:space="preserve"> — Pakistan (2014)</w:t>
      </w:r>
    </w:p>
    <w:p w:rsidR="00603217" w:rsidRP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>Diploma in C++ language</w:t>
      </w:r>
      <w:r>
        <w:t xml:space="preserve">— </w:t>
      </w:r>
      <w:r>
        <w:t>Pakistan (2015)</w:t>
      </w:r>
      <w:r>
        <w:rPr>
          <w:b/>
          <w:bCs/>
        </w:rPr>
        <w:t xml:space="preserve"> 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Diploma </w:t>
      </w:r>
      <w:r>
        <w:rPr>
          <w:b/>
          <w:bCs/>
        </w:rPr>
        <w:t xml:space="preserve">in PHP 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language</w:t>
      </w:r>
      <w:r>
        <w:t>— Pakistan (</w:t>
      </w:r>
      <w:r>
        <w:t>2018</w:t>
      </w:r>
      <w:r>
        <w:t>)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Diploma in </w:t>
      </w:r>
      <w:r>
        <w:rPr>
          <w:b/>
          <w:bCs/>
        </w:rPr>
        <w:t>Web Application Development</w:t>
      </w:r>
      <w:r>
        <w:t>— Pakistan (2018)</w:t>
      </w:r>
    </w:p>
    <w:p w:rsidR="00603217" w:rsidRDefault="00603217" w:rsidP="00603217">
      <w:bookmarkStart w:id="5" w:name="_GoBack"/>
      <w:bookmarkEnd w:id="5"/>
      <w:r>
        <w:pict>
          <v:rect id="_x0000_i1027" style="width:0;height:1.5pt" o:hralign="center" o:hrstd="t" o:hr="t"/>
        </w:pict>
      </w:r>
    </w:p>
    <w:p w:rsidR="00603217" w:rsidRDefault="00603217" w:rsidP="00603217">
      <w:pPr>
        <w:pStyle w:val="Heading2"/>
      </w:pPr>
      <w:bookmarkStart w:id="6" w:name="skills"/>
      <w:bookmarkEnd w:id="4"/>
      <w:r>
        <w:t>Skills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Grilling: chicken, burgers, halloumi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Fresh salads &amp; dressings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Sauces &amp; marinades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Loaded fries, nachos &amp; side dishes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Food inventory &amp; stock control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Kitchen hygiene &amp; food safety compliance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lastRenderedPageBreak/>
        <w:t>Fast-paced teamwork &amp; multitasking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IT &amp; software literacy</w:t>
      </w:r>
    </w:p>
    <w:p w:rsidR="00603217" w:rsidRDefault="00603217" w:rsidP="00603217">
      <w:r>
        <w:pict>
          <v:rect id="_x0000_i1028" style="width:0;height:1.5pt" o:hralign="center" o:hrstd="t" o:hr="t"/>
        </w:pict>
      </w:r>
    </w:p>
    <w:bookmarkEnd w:id="6"/>
    <w:p w:rsidR="00603217" w:rsidRDefault="00603217" w:rsidP="00603217">
      <w:pPr>
        <w:pStyle w:val="Heading2"/>
      </w:pPr>
      <w:r>
        <w:t>Languages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English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Urdu</w:t>
      </w:r>
    </w:p>
    <w:p w:rsidR="00603217" w:rsidRDefault="00603217" w:rsidP="00603217">
      <w:pPr>
        <w:pStyle w:val="Compact"/>
        <w:numPr>
          <w:ilvl w:val="0"/>
          <w:numId w:val="6"/>
        </w:numPr>
      </w:pPr>
      <w:r>
        <w:t>Punjabi</w:t>
      </w:r>
    </w:p>
    <w:p w:rsidR="00E3151F" w:rsidRPr="00603217" w:rsidRDefault="00E3151F" w:rsidP="00603217"/>
    <w:sectPr w:rsidR="00E3151F" w:rsidRPr="00603217" w:rsidSect="00603217">
      <w:headerReference w:type="default" r:id="rId7"/>
      <w:footerReference w:type="default" r:id="rId8"/>
      <w:headerReference w:type="first" r:id="rId9"/>
      <w:pgSz w:w="12240" w:h="15840" w:code="1"/>
      <w:pgMar w:top="2304" w:right="1152" w:bottom="1080" w:left="1152" w:header="100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538" w:rsidRDefault="001D0538">
      <w:r>
        <w:separator/>
      </w:r>
    </w:p>
  </w:endnote>
  <w:endnote w:type="continuationSeparator" w:id="0">
    <w:p w:rsidR="001D0538" w:rsidRDefault="001D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87519"/>
      <w:docPartObj>
        <w:docPartGallery w:val="Page Numbers (Bottom of Page)"/>
        <w:docPartUnique/>
      </w:docPartObj>
    </w:sdtPr>
    <w:sdtEndPr/>
    <w:sdtContent>
      <w:p w:rsidR="00E3151F" w:rsidRDefault="001D053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321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538" w:rsidRDefault="001D0538">
      <w:r>
        <w:separator/>
      </w:r>
    </w:p>
  </w:footnote>
  <w:footnote w:type="continuationSeparator" w:id="0">
    <w:p w:rsidR="001D0538" w:rsidRDefault="001D05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151F" w:rsidRDefault="001D0538" w:rsidP="00603217">
    <w:pPr>
      <w:pStyle w:val="Title"/>
      <w:jc w:val="left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4384" behindDoc="0" locked="1" layoutInCell="1" allowOverlap="1">
              <wp:simplePos x="0" y="0"/>
              <wp:positionH relativeFrom="page">
                <wp:align>right</wp:align>
              </wp:positionH>
              <wp:positionV relativeFrom="page">
                <wp:posOffset>54610</wp:posOffset>
              </wp:positionV>
              <wp:extent cx="7404771" cy="9692005"/>
              <wp:effectExtent l="0" t="0" r="22225" b="19050"/>
              <wp:wrapNone/>
              <wp:docPr id="20" name="Group 20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4771" cy="9692005"/>
                        <a:chOff x="0" y="0"/>
                        <a:chExt cx="7404771" cy="9692005"/>
                      </a:xfrm>
                    </wpg:grpSpPr>
                    <wps:wsp>
                      <wps:cNvPr id="2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group w14:anchorId="482255FA" id="Group 20" o:spid="_x0000_s1026" alt="Title: Background graphic" style="position:absolute;margin-left:531.85pt;margin-top:4.3pt;width:583.05pt;height:763.15pt;z-index:251664384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">
              <v:shape id="Freeform 10" o:spid="_x0000_s1027" style="position:absolute;left:2571;width:71476;height:12894;visibility:visible;mso-wrap-style:square;v-text-anchor:top" coordsize="11262,2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+6mMEA&#10;AADbAAAADwAAAGRycy9kb3ducmV2LnhtbESPQYvCMBSE7wv+h/AEb2uqB1mrUURc2IsHjQePj+TZ&#10;VpuX0kRb/70RFjwOM/MNs1z3rhYPakPlWcFknIEgNt5WXCg46d/vHxAhIlusPZOCJwVYrwZfS8yt&#10;7/hAj2MsRIJwyFFBGWOTSxlMSQ7D2DfEybv41mFMsi2kbbFLcFfLaZbNpMOK00KJDW1LMrfj3Skw&#10;PL9qvz1dtDR6353v111z0EqNhv1mASJSHz/h//afVTCdwPtL+g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fupjBAAAA2wAAAA8AAAAAAAAAAAAAAAAAmAIAAGRycy9kb3du&#10;cmV2LnhtbFBLBQYAAAAABAAEAPUAAACGAwAAAAA=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P70cQA&#10;AADbAAAADwAAAGRycy9kb3ducmV2LnhtbESPQWvCQBSE70L/w/IKvYhuzKFIdBUpFFpPNXrQ2zP7&#10;TKLZt9vsVpN/3xUEj8PMfMPMl51pxJVaX1tWMBknIIgLq2suFey2n6MpCB+QNTaWSUFPHpaLl8Ec&#10;M21vvKFrHkoRIewzVFCF4DIpfVGRQT+2jjh6J9saDFG2pdQt3iLcNDJNkndpsOa4UKGjj4qKS/5n&#10;FBzd2qxzN+y/+/3G7H8PP5OzK5V6e+1WMxCBuvAMP9pfWkGawv1L/AF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z+9HEAAAA2wAAAA8AAAAAAAAAAAAAAAAAmAIAAGRycy9k&#10;b3ducmV2LnhtbFBLBQYAAAAABAAEAPUAAACJAw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23" o:spid="_x0000_s1029" style="position:absolute;top:2571;width:70389;height:94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DDoMQA&#10;AADbAAAADwAAAGRycy9kb3ducmV2LnhtbESPQWvCQBSE7wX/w/IEb3UTW4qmriFICx68VKXnl+wz&#10;Ce6+TbJbjf/eLRR6HGbmG2adj9aIKw2+dawgnScgiCunW64VnI6fz0sQPiBrNI5JwZ085JvJ0xoz&#10;7W78RddDqEWEsM9QQRNCl0npq4Ys+rnriKN3doPFEOVQSz3gLcKtkYskeZMWW44LDXa0bai6HH6s&#10;gvLc74t+tSrbD1/uX78rY5bHVKnZdCzeQQQaw3/4r73TChYv8Psl/gC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gw6DEAAAA2wAAAA8AAAAAAAAAAAAAAAAAmAIAAGRycy9k&#10;b3ducmV2LnhtbFBLBQYAAAAABAAEAPUAAACJAwAAAAA=&#10;" filled="f" strokecolor="#bfbfbf [2412]" strokeweight=".25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151F" w:rsidRDefault="001D0538">
    <w:pPr>
      <w:pStyle w:val="Title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2336" behindDoc="0" locked="1" layoutInCell="1" allowOverlap="1">
              <wp:simplePos x="0" y="0"/>
              <wp:positionH relativeFrom="page">
                <wp:align>right</wp:align>
              </wp:positionH>
              <wp:positionV relativeFrom="page">
                <wp:posOffset>54610</wp:posOffset>
              </wp:positionV>
              <wp:extent cx="7404771" cy="9692005"/>
              <wp:effectExtent l="0" t="0" r="22225" b="19050"/>
              <wp:wrapNone/>
              <wp:docPr id="19" name="Group 19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4771" cy="9692005"/>
                        <a:chOff x="0" y="0"/>
                        <a:chExt cx="7404771" cy="9692005"/>
                      </a:xfrm>
                    </wpg:grpSpPr>
                    <wps:wsp>
                      <wps:cNvPr id="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group w14:anchorId="7277A291" id="Group 19" o:spid="_x0000_s1026" alt="Title: Background graphic" style="position:absolute;margin-left:531.85pt;margin-top:4.3pt;width:583.05pt;height:763.15pt;z-index:251662336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">
              <v:shape id="Freeform 10" o:spid="_x0000_s1027" style="position:absolute;left:2571;width:71476;height:12894;visibility:visible;mso-wrap-style:square;v-text-anchor:top" coordsize="11262,2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nD7b8A&#10;AADaAAAADwAAAGRycy9kb3ducmV2LnhtbERPTYvCMBC9C/sfwizszabrQbQaRWSFvXjQePA4JGNb&#10;bSalibb77zeC4Gl4vM9ZrgfXiAd1ofas4DvLQRAbb2suFZz0bjwDESKyxcYzKfijAOvVx2iJhfU9&#10;H+hxjKVIIRwKVFDF2BZSBlORw5D5ljhxF985jAl2pbQd9incNXKS51PpsObUUGFL24rM7Xh3CgzP&#10;r9pvTxctjd735/v1pz1opb4+h80CRKQhvsUv969N8+H5yvPK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ucPtvwAAANoAAAAPAAAAAAAAAAAAAAAAAJgCAABkcnMvZG93bnJl&#10;di54bWxQSwUGAAAAAAQABAD1AAAAhAMAAAAA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+UK8QA&#10;AADaAAAADwAAAGRycy9kb3ducmV2LnhtbESPQWvCQBSE70L/w/IKvYhu9FAkdRNKoWA91eghvT2z&#10;r0na7Ns1u9Xk33cFweMwM98w63wwnThT71vLChbzBARxZXXLtYLD/n22AuEDssbOMikYyUOePUzW&#10;mGp74R2di1CLCGGfooImBJdK6auGDPq5dcTR+7a9wRBlX0vd4yXCTSeXSfIsDbYcFxp09NZQ9Vv8&#10;GQVHtzXbwk3Hj7HcmfL09bn4cbVST4/D6wuIQEO4h2/tjVawhOuVe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vlCvEAAAA2gAAAA8AAAAAAAAAAAAAAAAAmAIAAGRycy9k&#10;b3ducmV2LnhtbFBLBQYAAAAABAAEAPUAAACJAw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11" o:spid="_x0000_s1029" style="position:absolute;top:2571;width:70389;height:94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y8cAA&#10;AADbAAAADwAAAGRycy9kb3ducmV2LnhtbERPS4vCMBC+C/sfwgjebFpZRLtGkcWFPXjxwZ6nzdgW&#10;k0ltslr/vREEb/PxPWex6q0RV+p841hBlqQgiEunG64UHA8/4xkIH5A1Gsek4E4eVsuPwQJz7W68&#10;o+s+VCKGsM9RQR1Cm0vpy5os+sS1xJE7uc5iiLCrpO7wFsOtkZM0nUqLDceGGlv6rqk87/+tguJ0&#10;2a4v83nRbHyx/fwrjZkdMqVGw379BSJQH97il/tXx/kZPH+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Iy8cAAAADbAAAADwAAAAAAAAAAAAAAAACYAgAAZHJzL2Rvd25y&#10;ZXYueG1sUEsFBgAAAAAEAAQA9QAAAIUDAAAAAA==&#10;" filled="f" strokecolor="#bfbfbf [2412]" strokeweight=".25pt"/>
              <w10:wrap anchorx="page" anchory="page"/>
              <w10:anchorlock/>
            </v:group>
          </w:pict>
        </mc:Fallback>
      </mc:AlternateContent>
    </w:r>
    <w:r w:rsidR="00603217">
      <w:t xml:space="preserve">Syed </w:t>
    </w:r>
    <w:proofErr w:type="spellStart"/>
    <w:r w:rsidR="00603217">
      <w:t>Sher</w:t>
    </w:r>
    <w:proofErr w:type="spellEnd"/>
    <w:r w:rsidR="00603217">
      <w:t xml:space="preserve"> Ali Shah</w:t>
    </w:r>
    <w:r w:rsidR="00603217">
      <w:t xml:space="preserve"> </w:t>
    </w:r>
  </w:p>
  <w:p w:rsidR="00E3151F" w:rsidRDefault="00603217">
    <w:pPr>
      <w:pStyle w:val="ContactInfo"/>
    </w:pPr>
    <w:r>
      <w:t xml:space="preserve">Birmingham, </w:t>
    </w:r>
    <w:r>
      <w:t>UK, 07309</w:t>
    </w:r>
    <w:r>
      <w:t xml:space="preserve"> 500215</w:t>
    </w:r>
  </w:p>
  <w:p w:rsidR="00E3151F" w:rsidRDefault="00603217">
    <w:pPr>
      <w:pStyle w:val="ContactInfo"/>
    </w:pPr>
    <w:r>
      <w:t>ShairSoftInnovations@gmail.com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B8AE83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D7519D"/>
    <w:multiLevelType w:val="hybridMultilevel"/>
    <w:tmpl w:val="7DDE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A67DF"/>
    <w:multiLevelType w:val="hybridMultilevel"/>
    <w:tmpl w:val="6C323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B28D3"/>
    <w:multiLevelType w:val="hybridMultilevel"/>
    <w:tmpl w:val="A08C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35442"/>
    <w:multiLevelType w:val="hybridMultilevel"/>
    <w:tmpl w:val="56428CE0"/>
    <w:lvl w:ilvl="0" w:tplc="C7523B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D2EBB"/>
    <w:multiLevelType w:val="hybridMultilevel"/>
    <w:tmpl w:val="CF9AF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217"/>
    <w:rsid w:val="001D0538"/>
    <w:rsid w:val="00603217"/>
    <w:rsid w:val="00E3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7175507-A935-4562-A2C7-C4388A6E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17"/>
    <w:pPr>
      <w:spacing w:after="200" w:line="240" w:lineRule="auto"/>
    </w:pPr>
    <w:rPr>
      <w:rFonts w:eastAsiaTheme="minorHAnsi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032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ontactInfo">
    <w:name w:val="Contact Info"/>
    <w:link w:val="ContactInfoChar"/>
    <w:uiPriority w:val="2"/>
    <w:qFormat/>
    <w:pPr>
      <w:spacing w:line="240" w:lineRule="auto"/>
      <w:jc w:val="right"/>
    </w:pPr>
    <w:rPr>
      <w:sz w:val="24"/>
    </w:rPr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ntactInfoChar">
    <w:name w:val="Contact Info Char"/>
    <w:basedOn w:val="DefaultParagraphFont"/>
    <w:link w:val="ContactInfo"/>
    <w:uiPriority w:val="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0D0D0D" w:themeColor="text1" w:themeTint="F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pPr>
      <w:contextualSpacing/>
      <w:jc w:val="right"/>
    </w:pPr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17"/>
    <w:rPr>
      <w:rFonts w:eastAsiaTheme="majorEastAsia" w:cstheme="majorBidi"/>
      <w:color w:val="365F91" w:themeColor="accent1" w:themeShade="BF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rsid w:val="00603217"/>
    <w:pPr>
      <w:spacing w:before="180" w:after="180"/>
    </w:pPr>
  </w:style>
  <w:style w:type="paragraph" w:customStyle="1" w:styleId="Compact">
    <w:name w:val="Compact"/>
    <w:basedOn w:val="BodyText"/>
    <w:qFormat/>
    <w:rsid w:val="00603217"/>
    <w:pPr>
      <w:spacing w:before="36" w:after="36"/>
    </w:pPr>
  </w:style>
  <w:style w:type="paragraph" w:styleId="BodyText">
    <w:name w:val="Body Text"/>
    <w:basedOn w:val="Normal"/>
    <w:link w:val="BodyTextChar"/>
    <w:uiPriority w:val="99"/>
    <w:semiHidden/>
    <w:unhideWhenUsed/>
    <w:rsid w:val="006032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3217"/>
    <w:rPr>
      <w:rFonts w:eastAsiaTheme="minorHAnsi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ma\AppData\Roaming\Microsoft\Templates\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ED"/>
    <w:rsid w:val="0062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E9DA11242A4EC3AD0BAEC8DF2B40D1">
    <w:name w:val="F8E9DA11242A4EC3AD0BAEC8DF2B40D1"/>
  </w:style>
  <w:style w:type="paragraph" w:customStyle="1" w:styleId="153582460A8A47899D2DCC08C5935287">
    <w:name w:val="153582460A8A47899D2DCC08C5935287"/>
  </w:style>
  <w:style w:type="paragraph" w:customStyle="1" w:styleId="939E8B29367C4E219EDC11EB173D3729">
    <w:name w:val="939E8B29367C4E219EDC11EB173D3729"/>
  </w:style>
  <w:style w:type="paragraph" w:customStyle="1" w:styleId="44FB602D7E1E4B8989A08C3BC9357AB6">
    <w:name w:val="44FB602D7E1E4B8989A08C3BC9357AB6"/>
  </w:style>
  <w:style w:type="paragraph" w:customStyle="1" w:styleId="CE62C9DEF40F450F9497BC9077C44B10">
    <w:name w:val="CE62C9DEF40F450F9497BC9077C44B10"/>
  </w:style>
  <w:style w:type="paragraph" w:customStyle="1" w:styleId="6E508D394B614FEEAFF85F3BD605D11D">
    <w:name w:val="6E508D394B614FEEAFF85F3BD605D11D"/>
  </w:style>
  <w:style w:type="paragraph" w:customStyle="1" w:styleId="FA9210464DF045CD9C14A67303B2BF0B">
    <w:name w:val="FA9210464DF045CD9C14A67303B2BF0B"/>
  </w:style>
  <w:style w:type="paragraph" w:customStyle="1" w:styleId="A452210E16A74F7294E92281965FF65A">
    <w:name w:val="A452210E16A74F7294E92281965FF65A"/>
  </w:style>
  <w:style w:type="paragraph" w:customStyle="1" w:styleId="568CD4A3C7444648936B61C675EC740A">
    <w:name w:val="568CD4A3C7444648936B61C675EC740A"/>
  </w:style>
  <w:style w:type="paragraph" w:customStyle="1" w:styleId="5AEE5DA5127A4FA28256BA239CA5F0F8">
    <w:name w:val="5AEE5DA5127A4FA28256BA239CA5F0F8"/>
  </w:style>
  <w:style w:type="paragraph" w:customStyle="1" w:styleId="8973E544261046009954FADA3C97FE6B">
    <w:name w:val="8973E544261046009954FADA3C97FE6B"/>
  </w:style>
  <w:style w:type="paragraph" w:customStyle="1" w:styleId="65FEBF84AF3946A493B44570EFD1BADD">
    <w:name w:val="65FEBF84AF3946A493B44570EFD1BADD"/>
  </w:style>
  <w:style w:type="paragraph" w:customStyle="1" w:styleId="F5503C77916346B1B3CAF4022AF50635">
    <w:name w:val="F5503C77916346B1B3CAF4022AF50635"/>
  </w:style>
  <w:style w:type="paragraph" w:customStyle="1" w:styleId="E0E82FF39D504C03917D47113988AAC0">
    <w:name w:val="E0E82FF39D504C03917D47113988AAC0"/>
  </w:style>
  <w:style w:type="paragraph" w:customStyle="1" w:styleId="CABC4741541B4F428D45DE1DA254690E">
    <w:name w:val="CABC4741541B4F428D45DE1DA254690E"/>
  </w:style>
  <w:style w:type="paragraph" w:customStyle="1" w:styleId="059FF62921DD40B7BE0F6361D9782FF3">
    <w:name w:val="059FF62921DD40B7BE0F6361D9782FF3"/>
  </w:style>
  <w:style w:type="paragraph" w:customStyle="1" w:styleId="0474E387D8514B06BDA53C065BA30165">
    <w:name w:val="0474E387D8514B06BDA53C065BA301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17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Shameer Qureshi</dc:creator>
  <cp:keywords/>
  <cp:lastModifiedBy>Shameer Qureshi</cp:lastModifiedBy>
  <cp:revision>1</cp:revision>
  <dcterms:created xsi:type="dcterms:W3CDTF">2025-12-14T11:04:00Z</dcterms:created>
  <dcterms:modified xsi:type="dcterms:W3CDTF">2025-12-14T11:25:00Z</dcterms:modified>
  <cp:version/>
</cp:coreProperties>
</file>